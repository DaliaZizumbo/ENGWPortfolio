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3CE9B" w14:textId="5B18EC2C" w:rsidR="00785540" w:rsidRPr="00C3526E" w:rsidRDefault="00767FC2" w:rsidP="00785540">
      <w:pPr>
        <w:pStyle w:val="CompanyName"/>
      </w:pPr>
      <w:r>
        <w:t>Advanced Writing in the Sciences</w:t>
      </w:r>
    </w:p>
    <w:sdt>
      <w:sdtPr>
        <w:alias w:val="Memo title:"/>
        <w:tag w:val="Memo tilte:"/>
        <w:id w:val="-164170097"/>
        <w:placeholder>
          <w:docPart w:val="3306B90C26B1B34A9C4B71604DAEF085"/>
        </w:placeholder>
        <w:temporary/>
        <w:showingPlcHdr/>
        <w15:appearance w15:val="hidden"/>
      </w:sdtPr>
      <w:sdtContent>
        <w:p w14:paraId="4849FC48" w14:textId="77777777" w:rsidR="00785540" w:rsidRDefault="00785540" w:rsidP="00785540">
          <w:pPr>
            <w:pStyle w:val="Title"/>
          </w:pPr>
          <w:r>
            <w:t>Memo</w:t>
          </w:r>
        </w:p>
      </w:sdtContent>
    </w:sdt>
    <w:tbl>
      <w:tblPr>
        <w:tblStyle w:val="Memotable"/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emo header fields"/>
      </w:tblPr>
      <w:tblGrid>
        <w:gridCol w:w="1080"/>
        <w:gridCol w:w="8280"/>
      </w:tblGrid>
      <w:tr w:rsidR="00785540" w14:paraId="5048B94D" w14:textId="77777777" w:rsidTr="0092125C">
        <w:sdt>
          <w:sdtPr>
            <w:alias w:val="To:"/>
            <w:tag w:val="To:"/>
            <w:id w:val="1015413264"/>
            <w:placeholder>
              <w:docPart w:val="357A96DCB1023B40988509EF0B9631B2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80" w:type="dxa"/>
              </w:tcPr>
              <w:p w14:paraId="59602641" w14:textId="77777777" w:rsidR="00785540" w:rsidRPr="006F57FD" w:rsidRDefault="00785540" w:rsidP="0061769E">
                <w:pPr>
                  <w:pStyle w:val="Heading1"/>
                  <w:contextualSpacing w:val="0"/>
                </w:pPr>
                <w:r w:rsidRPr="006F57FD">
                  <w:t>To:</w:t>
                </w:r>
              </w:p>
            </w:tc>
          </w:sdtContent>
        </w:sdt>
        <w:tc>
          <w:tcPr>
            <w:tcW w:w="8280" w:type="dxa"/>
          </w:tcPr>
          <w:p w14:paraId="58A86C1F" w14:textId="4124B968" w:rsidR="00785540" w:rsidRPr="00FB2B58" w:rsidRDefault="00943BFB" w:rsidP="0061769E">
            <w:pPr>
              <w:spacing w:before="28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Dalia Zizumbo</w:t>
            </w:r>
          </w:p>
        </w:tc>
      </w:tr>
      <w:tr w:rsidR="00785540" w14:paraId="590BAE3E" w14:textId="77777777" w:rsidTr="0092125C">
        <w:sdt>
          <w:sdtPr>
            <w:alias w:val="From:"/>
            <w:tag w:val="From:"/>
            <w:id w:val="21141888"/>
            <w:placeholder>
              <w:docPart w:val="0C5F667B2FFDAE4DB7D974AB8F5EA1A3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80" w:type="dxa"/>
              </w:tcPr>
              <w:p w14:paraId="10F9A939" w14:textId="77777777" w:rsidR="00785540" w:rsidRPr="006F57FD" w:rsidRDefault="00785540" w:rsidP="0061769E">
                <w:pPr>
                  <w:pStyle w:val="Heading1"/>
                  <w:contextualSpacing w:val="0"/>
                </w:pPr>
                <w:r w:rsidRPr="006F57FD">
                  <w:t>From:</w:t>
                </w:r>
              </w:p>
            </w:tc>
          </w:sdtContent>
        </w:sdt>
        <w:tc>
          <w:tcPr>
            <w:tcW w:w="8280" w:type="dxa"/>
          </w:tcPr>
          <w:p w14:paraId="54DDB8E9" w14:textId="6842E110" w:rsidR="00EB38E6" w:rsidRPr="00FB2B58" w:rsidRDefault="00767FC2" w:rsidP="0061769E">
            <w:pPr>
              <w:spacing w:before="28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Poppy Herve</w:t>
            </w:r>
          </w:p>
        </w:tc>
      </w:tr>
      <w:tr w:rsidR="00785540" w14:paraId="7D826A13" w14:textId="77777777" w:rsidTr="0092125C">
        <w:sdt>
          <w:sdtPr>
            <w:alias w:val="cc:"/>
            <w:tag w:val="cc:"/>
            <w:id w:val="1474175770"/>
            <w:placeholder>
              <w:docPart w:val="60F6EB8AE1A38644A2A4C23E2F4E853E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80" w:type="dxa"/>
              </w:tcPr>
              <w:p w14:paraId="30285412" w14:textId="77777777" w:rsidR="00785540" w:rsidRPr="006F57FD" w:rsidRDefault="00785540" w:rsidP="0061769E">
                <w:pPr>
                  <w:pStyle w:val="Heading1"/>
                  <w:contextualSpacing w:val="0"/>
                </w:pPr>
                <w:r w:rsidRPr="006F57FD">
                  <w:t>cc:</w:t>
                </w:r>
              </w:p>
            </w:tc>
          </w:sdtContent>
        </w:sdt>
        <w:tc>
          <w:tcPr>
            <w:tcW w:w="8280" w:type="dxa"/>
          </w:tcPr>
          <w:p w14:paraId="162DFE53" w14:textId="5D22EB98" w:rsidR="00785540" w:rsidRPr="00FB2B58" w:rsidRDefault="00767FC2" w:rsidP="0061769E">
            <w:pPr>
              <w:spacing w:before="28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Dr. Cec</w:t>
            </w:r>
            <w:r w:rsidR="00B13E1E">
              <w:t>e</w:t>
            </w:r>
            <w:r>
              <w:t>lia Musselman</w:t>
            </w:r>
          </w:p>
        </w:tc>
      </w:tr>
      <w:tr w:rsidR="00785540" w14:paraId="5BBBF4F6" w14:textId="77777777" w:rsidTr="0092125C">
        <w:sdt>
          <w:sdtPr>
            <w:alias w:val="Date:"/>
            <w:tag w:val="Date:"/>
            <w:id w:val="-2052519928"/>
            <w:placeholder>
              <w:docPart w:val="D5B48EFF174FFB4BBCC616E452B1DEBB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80" w:type="dxa"/>
              </w:tcPr>
              <w:p w14:paraId="0F2C5663" w14:textId="77777777" w:rsidR="00785540" w:rsidRPr="006F57FD" w:rsidRDefault="00785540" w:rsidP="0061769E">
                <w:pPr>
                  <w:pStyle w:val="Heading1"/>
                  <w:contextualSpacing w:val="0"/>
                </w:pPr>
                <w:r w:rsidRPr="006F57FD">
                  <w:t>Date:</w:t>
                </w:r>
              </w:p>
            </w:tc>
          </w:sdtContent>
        </w:sdt>
        <w:tc>
          <w:tcPr>
            <w:tcW w:w="8280" w:type="dxa"/>
          </w:tcPr>
          <w:p w14:paraId="32FAD4A1" w14:textId="6A37036A" w:rsidR="00785540" w:rsidRPr="00FB2B58" w:rsidRDefault="006527C3" w:rsidP="0061769E">
            <w:pPr>
              <w:spacing w:before="28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3/15</w:t>
            </w:r>
            <w:r w:rsidR="00767FC2">
              <w:t>/26</w:t>
            </w:r>
          </w:p>
        </w:tc>
      </w:tr>
      <w:tr w:rsidR="00785540" w14:paraId="7283A9E4" w14:textId="77777777" w:rsidTr="0092125C">
        <w:sdt>
          <w:sdtPr>
            <w:alias w:val="Re:"/>
            <w:tag w:val="Re:"/>
            <w:id w:val="-1435443775"/>
            <w:placeholder>
              <w:docPart w:val="006C108FE437974581545576229B343A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80" w:type="dxa"/>
                <w:tcMar>
                  <w:left w:w="0" w:type="dxa"/>
                  <w:bottom w:w="288" w:type="dxa"/>
                  <w:right w:w="0" w:type="dxa"/>
                </w:tcMar>
              </w:tcPr>
              <w:p w14:paraId="54B15E5A" w14:textId="77777777" w:rsidR="00785540" w:rsidRPr="006F57FD" w:rsidRDefault="00785540" w:rsidP="0061769E">
                <w:pPr>
                  <w:pStyle w:val="Heading1"/>
                  <w:contextualSpacing w:val="0"/>
                </w:pPr>
                <w:r w:rsidRPr="006F57FD">
                  <w:t>Re:</w:t>
                </w:r>
              </w:p>
            </w:tc>
          </w:sdtContent>
        </w:sdt>
        <w:tc>
          <w:tcPr>
            <w:tcW w:w="8280" w:type="dxa"/>
            <w:tcMar>
              <w:left w:w="0" w:type="dxa"/>
              <w:bottom w:w="288" w:type="dxa"/>
              <w:right w:w="0" w:type="dxa"/>
            </w:tcMar>
          </w:tcPr>
          <w:p w14:paraId="337D8C7F" w14:textId="5943294C" w:rsidR="00785540" w:rsidRPr="00FB2B58" w:rsidRDefault="00767FC2" w:rsidP="0061769E">
            <w:pPr>
              <w:spacing w:before="28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Project </w:t>
            </w:r>
            <w:r w:rsidR="006527C3">
              <w:t>2</w:t>
            </w:r>
            <w:r>
              <w:t xml:space="preserve"> Peer Review</w:t>
            </w:r>
          </w:p>
        </w:tc>
      </w:tr>
    </w:tbl>
    <w:p w14:paraId="5B3086E8" w14:textId="77E7BEB7" w:rsidR="00933B8F" w:rsidRDefault="00767FC2" w:rsidP="00767FC2">
      <w:r>
        <w:t>Summary:</w:t>
      </w:r>
    </w:p>
    <w:p w14:paraId="482EF81E" w14:textId="197E09AD" w:rsidR="003A54AB" w:rsidRDefault="009E0A86" w:rsidP="00767FC2">
      <w:r>
        <w:t>This review examines the</w:t>
      </w:r>
      <w:r w:rsidR="00B406B6">
        <w:t xml:space="preserve"> health disparities</w:t>
      </w:r>
      <w:r w:rsidR="00CB04CD">
        <w:t xml:space="preserve"> affecting Hispanic communities</w:t>
      </w:r>
      <w:r w:rsidR="003E6324">
        <w:t>.</w:t>
      </w:r>
      <w:r w:rsidR="00CB04CD">
        <w:t xml:space="preserve"> </w:t>
      </w:r>
      <w:r w:rsidR="0045592C">
        <w:t xml:space="preserve">There is a lack of research </w:t>
      </w:r>
      <w:r w:rsidR="00B766F5">
        <w:t>incorporating cultural factors</w:t>
      </w:r>
      <w:r w:rsidR="00151E9F">
        <w:t xml:space="preserve"> impacting </w:t>
      </w:r>
      <w:r w:rsidR="00C12492">
        <w:t xml:space="preserve">health behaviors and wellness specific to </w:t>
      </w:r>
      <w:r w:rsidR="00151E9F">
        <w:t>Hispanic communities</w:t>
      </w:r>
      <w:r w:rsidR="00C12492">
        <w:t>.</w:t>
      </w:r>
      <w:r w:rsidR="003E6324">
        <w:t xml:space="preserve"> The author used 10 studies to compile thei</w:t>
      </w:r>
      <w:r w:rsidR="00E93454">
        <w:t>r results</w:t>
      </w:r>
      <w:r w:rsidR="002A5F9D">
        <w:t xml:space="preserve">. </w:t>
      </w:r>
    </w:p>
    <w:p w14:paraId="6E95BE61" w14:textId="76947829" w:rsidR="00767FC2" w:rsidRDefault="00767FC2" w:rsidP="00767FC2">
      <w:r>
        <w:t>Major Points:</w:t>
      </w:r>
    </w:p>
    <w:p w14:paraId="7C7237E7" w14:textId="6DDEC13C" w:rsidR="00C708F1" w:rsidRDefault="00C708F1" w:rsidP="00767FC2">
      <w:r>
        <w:t xml:space="preserve">This review is very detailed and enjoyable to </w:t>
      </w:r>
      <w:r w:rsidR="003845D6">
        <w:t>read;</w:t>
      </w:r>
      <w:r>
        <w:t xml:space="preserve"> I can tell the author is passionate about the topic which is reflected in their writing. I would sug</w:t>
      </w:r>
      <w:r w:rsidR="00876EBB">
        <w:t>gest the author add a few tables/graphs to display the many data points gathered from the studies examine</w:t>
      </w:r>
      <w:r w:rsidR="002329B5">
        <w:t>d</w:t>
      </w:r>
      <w:r w:rsidR="00876EBB">
        <w:t xml:space="preserve">. </w:t>
      </w:r>
      <w:r w:rsidR="0033679E">
        <w:t xml:space="preserve">Either one large table to visualize all data together or smaller tables/graphs for each paragraph containing data will help </w:t>
      </w:r>
      <w:r w:rsidR="002323BE">
        <w:t xml:space="preserve">understand and compare results of the studies. Besides the addition of figures, the results are well communicated in this review. Also, I would </w:t>
      </w:r>
      <w:r w:rsidR="00564D67">
        <w:t xml:space="preserve">suggest expanding the ideas </w:t>
      </w:r>
      <w:r w:rsidR="007A3C45">
        <w:t xml:space="preserve">in the </w:t>
      </w:r>
      <w:r w:rsidR="00C84033">
        <w:t>introduction</w:t>
      </w:r>
      <w:r w:rsidR="007A3C45">
        <w:t>; for example, the author can list which countries participants in th</w:t>
      </w:r>
      <w:r w:rsidR="005D216C">
        <w:t>e studies are originating from/ their cultural backgrounds</w:t>
      </w:r>
      <w:r w:rsidR="00C84033">
        <w:t>, or list</w:t>
      </w:r>
      <w:r w:rsidR="00F8148C">
        <w:t>/explain</w:t>
      </w:r>
      <w:r w:rsidR="00C84033">
        <w:t xml:space="preserve"> some health outcomes </w:t>
      </w:r>
      <w:r w:rsidR="00F8148C">
        <w:t xml:space="preserve">reviewed </w:t>
      </w:r>
      <w:r w:rsidR="003845D6">
        <w:t>later</w:t>
      </w:r>
      <w:r w:rsidR="00F8148C">
        <w:t xml:space="preserve"> in the pape</w:t>
      </w:r>
      <w:r w:rsidR="00E75166">
        <w:t>r.</w:t>
      </w:r>
    </w:p>
    <w:p w14:paraId="57F03BF5" w14:textId="547D1EA3" w:rsidR="00767FC2" w:rsidRDefault="00767FC2" w:rsidP="00767FC2">
      <w:r>
        <w:t>Minor Points:</w:t>
      </w:r>
    </w:p>
    <w:p w14:paraId="1A92B91E" w14:textId="681CB499" w:rsidR="00787228" w:rsidRDefault="00771A09" w:rsidP="00767FC2">
      <w:r>
        <w:t>In many paragraphs such as methodology</w:t>
      </w:r>
      <w:r w:rsidR="0056758C">
        <w:t xml:space="preserve">, results and discussion, implications, and </w:t>
      </w:r>
      <w:r w:rsidR="00A46E65">
        <w:t xml:space="preserve">future, I would suggest </w:t>
      </w:r>
      <w:r w:rsidR="008E0B59">
        <w:t>changing</w:t>
      </w:r>
      <w:r w:rsidR="00A46E65">
        <w:t xml:space="preserve"> the list/number format to</w:t>
      </w:r>
      <w:r w:rsidR="00A94AF0">
        <w:t xml:space="preserve"> regular</w:t>
      </w:r>
      <w:r w:rsidR="00A46E65">
        <w:t xml:space="preserve"> </w:t>
      </w:r>
      <w:r w:rsidR="00A94AF0">
        <w:t>paragraph format</w:t>
      </w:r>
      <w:r w:rsidR="00B80F50">
        <w:t xml:space="preserve"> as it is more easily readable. </w:t>
      </w:r>
      <w:r w:rsidR="008E0B59">
        <w:t>Also, I would recommend changing the size of headings/subheading</w:t>
      </w:r>
      <w:r w:rsidR="00EB7930">
        <w:t xml:space="preserve">. For example, “key findings in health behavior domains” should be larger than its subheading “smoking </w:t>
      </w:r>
      <w:r w:rsidR="00EB7930">
        <w:lastRenderedPageBreak/>
        <w:t xml:space="preserve">cessations and stress” to </w:t>
      </w:r>
      <w:r w:rsidR="00C4166D">
        <w:t xml:space="preserve">distinguish the two. </w:t>
      </w:r>
      <w:r w:rsidR="00AE5155">
        <w:t>Bolded headings can also be a few sizes larger than the main text</w:t>
      </w:r>
      <w:r w:rsidR="003845D6">
        <w:t>. Finally, I would suggest moving the second paragraph in the introduction to the incoming abstract as it will fit better in that section.</w:t>
      </w:r>
    </w:p>
    <w:p w14:paraId="1638D2C3" w14:textId="41A0241E" w:rsidR="00767FC2" w:rsidRDefault="00767FC2" w:rsidP="00767FC2"/>
    <w:sectPr w:rsidR="00767FC2" w:rsidSect="006F57FD">
      <w:footerReference w:type="even" r:id="rId7"/>
      <w:footerReference w:type="default" r:id="rId8"/>
      <w:pgSz w:w="12240" w:h="15840" w:code="1"/>
      <w:pgMar w:top="180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58380" w14:textId="77777777" w:rsidR="00336854" w:rsidRDefault="00336854" w:rsidP="00785540">
      <w:pPr>
        <w:spacing w:before="0"/>
      </w:pPr>
      <w:r>
        <w:separator/>
      </w:r>
    </w:p>
  </w:endnote>
  <w:endnote w:type="continuationSeparator" w:id="0">
    <w:p w14:paraId="1E70440B" w14:textId="77777777" w:rsidR="00336854" w:rsidRDefault="00336854" w:rsidP="0078554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B270A" w14:textId="77777777" w:rsidR="00FD67D9" w:rsidRDefault="00E05653">
    <w:pPr>
      <w:pStyle w:val="Footer"/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59A5781C" w14:textId="77777777" w:rsidR="00FD67D9" w:rsidRDefault="00FD67D9">
    <w:pPr>
      <w:pStyle w:val="Footer"/>
    </w:pPr>
  </w:p>
  <w:p w14:paraId="3BFD9CF8" w14:textId="77777777" w:rsidR="00FD67D9" w:rsidRDefault="00FD67D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2A882" w14:textId="77777777" w:rsidR="00FD67D9" w:rsidRDefault="00E05653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933B8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D394F" w14:textId="77777777" w:rsidR="00336854" w:rsidRDefault="00336854" w:rsidP="00785540">
      <w:pPr>
        <w:spacing w:before="0"/>
      </w:pPr>
      <w:r>
        <w:separator/>
      </w:r>
    </w:p>
  </w:footnote>
  <w:footnote w:type="continuationSeparator" w:id="0">
    <w:p w14:paraId="3F395D5A" w14:textId="77777777" w:rsidR="00336854" w:rsidRDefault="00336854" w:rsidP="00785540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400BE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82C914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0803D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E60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CDE3A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92650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62AF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4B2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DF68D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FC46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6E3C4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47E39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DC053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E8720A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90100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9BC72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3AC2A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BE76D6E"/>
    <w:multiLevelType w:val="multilevel"/>
    <w:tmpl w:val="9DD0DD5E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5F730CB5"/>
    <w:multiLevelType w:val="multilevel"/>
    <w:tmpl w:val="5F583686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6D837DA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F1C4B4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30550FB"/>
    <w:multiLevelType w:val="multilevel"/>
    <w:tmpl w:val="4E46251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798F3528"/>
    <w:multiLevelType w:val="multilevel"/>
    <w:tmpl w:val="ACF4B7D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7F104EA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45364749">
    <w:abstractNumId w:val="20"/>
  </w:num>
  <w:num w:numId="2" w16cid:durableId="818228124">
    <w:abstractNumId w:val="19"/>
  </w:num>
  <w:num w:numId="3" w16cid:durableId="381834578">
    <w:abstractNumId w:val="17"/>
  </w:num>
  <w:num w:numId="4" w16cid:durableId="1151211184">
    <w:abstractNumId w:val="9"/>
  </w:num>
  <w:num w:numId="5" w16cid:durableId="1022437393">
    <w:abstractNumId w:val="7"/>
  </w:num>
  <w:num w:numId="6" w16cid:durableId="458959359">
    <w:abstractNumId w:val="6"/>
  </w:num>
  <w:num w:numId="7" w16cid:durableId="160314022">
    <w:abstractNumId w:val="5"/>
  </w:num>
  <w:num w:numId="8" w16cid:durableId="927738943">
    <w:abstractNumId w:val="4"/>
  </w:num>
  <w:num w:numId="9" w16cid:durableId="1228803810">
    <w:abstractNumId w:val="8"/>
  </w:num>
  <w:num w:numId="10" w16cid:durableId="40716967">
    <w:abstractNumId w:val="3"/>
  </w:num>
  <w:num w:numId="11" w16cid:durableId="1403025451">
    <w:abstractNumId w:val="2"/>
  </w:num>
  <w:num w:numId="12" w16cid:durableId="291641926">
    <w:abstractNumId w:val="1"/>
  </w:num>
  <w:num w:numId="13" w16cid:durableId="1182426818">
    <w:abstractNumId w:val="0"/>
  </w:num>
  <w:num w:numId="14" w16cid:durableId="832111642">
    <w:abstractNumId w:val="15"/>
  </w:num>
  <w:num w:numId="15" w16cid:durableId="1773739395">
    <w:abstractNumId w:val="14"/>
  </w:num>
  <w:num w:numId="16" w16cid:durableId="597643454">
    <w:abstractNumId w:val="22"/>
  </w:num>
  <w:num w:numId="17" w16cid:durableId="771121341">
    <w:abstractNumId w:val="21"/>
  </w:num>
  <w:num w:numId="18" w16cid:durableId="18354864">
    <w:abstractNumId w:val="16"/>
  </w:num>
  <w:num w:numId="19" w16cid:durableId="1291782974">
    <w:abstractNumId w:val="18"/>
  </w:num>
  <w:num w:numId="20" w16cid:durableId="1192843682">
    <w:abstractNumId w:val="10"/>
  </w:num>
  <w:num w:numId="21" w16cid:durableId="1881287068">
    <w:abstractNumId w:val="12"/>
  </w:num>
  <w:num w:numId="22" w16cid:durableId="1629583327">
    <w:abstractNumId w:val="11"/>
  </w:num>
  <w:num w:numId="23" w16cid:durableId="149642087">
    <w:abstractNumId w:val="13"/>
  </w:num>
  <w:num w:numId="24" w16cid:durableId="13835551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C2"/>
    <w:rsid w:val="0001386C"/>
    <w:rsid w:val="0003447F"/>
    <w:rsid w:val="00040529"/>
    <w:rsid w:val="000A1A71"/>
    <w:rsid w:val="000B3DF6"/>
    <w:rsid w:val="000B4F97"/>
    <w:rsid w:val="0012022F"/>
    <w:rsid w:val="00134DD6"/>
    <w:rsid w:val="00141623"/>
    <w:rsid w:val="00151E9F"/>
    <w:rsid w:val="001562F0"/>
    <w:rsid w:val="001C063E"/>
    <w:rsid w:val="001D6D70"/>
    <w:rsid w:val="001E240F"/>
    <w:rsid w:val="0020238A"/>
    <w:rsid w:val="002323BE"/>
    <w:rsid w:val="002329B5"/>
    <w:rsid w:val="00266957"/>
    <w:rsid w:val="0027448C"/>
    <w:rsid w:val="00293B83"/>
    <w:rsid w:val="002A5F9D"/>
    <w:rsid w:val="0030089A"/>
    <w:rsid w:val="0033679E"/>
    <w:rsid w:val="00336854"/>
    <w:rsid w:val="00347A69"/>
    <w:rsid w:val="003845D6"/>
    <w:rsid w:val="00390A6A"/>
    <w:rsid w:val="003A54AB"/>
    <w:rsid w:val="003B4E80"/>
    <w:rsid w:val="003C57EE"/>
    <w:rsid w:val="003E1130"/>
    <w:rsid w:val="003E6324"/>
    <w:rsid w:val="003F069F"/>
    <w:rsid w:val="003F5962"/>
    <w:rsid w:val="0045592C"/>
    <w:rsid w:val="00486901"/>
    <w:rsid w:val="004B1392"/>
    <w:rsid w:val="004E785E"/>
    <w:rsid w:val="00532370"/>
    <w:rsid w:val="00564D67"/>
    <w:rsid w:val="0056758C"/>
    <w:rsid w:val="005D216C"/>
    <w:rsid w:val="005D4EAD"/>
    <w:rsid w:val="00624B3F"/>
    <w:rsid w:val="00624C77"/>
    <w:rsid w:val="006527C3"/>
    <w:rsid w:val="00697389"/>
    <w:rsid w:val="006A3CE7"/>
    <w:rsid w:val="006E2BEC"/>
    <w:rsid w:val="0071634A"/>
    <w:rsid w:val="00767FC2"/>
    <w:rsid w:val="00771A09"/>
    <w:rsid w:val="00774592"/>
    <w:rsid w:val="00785540"/>
    <w:rsid w:val="00787228"/>
    <w:rsid w:val="007A3C45"/>
    <w:rsid w:val="007A66D6"/>
    <w:rsid w:val="007A6913"/>
    <w:rsid w:val="007B6419"/>
    <w:rsid w:val="00802BE4"/>
    <w:rsid w:val="00811184"/>
    <w:rsid w:val="00876EBB"/>
    <w:rsid w:val="008B5ECA"/>
    <w:rsid w:val="008E0B59"/>
    <w:rsid w:val="00906B4F"/>
    <w:rsid w:val="0092125C"/>
    <w:rsid w:val="0092746C"/>
    <w:rsid w:val="00933B8F"/>
    <w:rsid w:val="00943BFB"/>
    <w:rsid w:val="00997BA7"/>
    <w:rsid w:val="009C74E8"/>
    <w:rsid w:val="009E0A86"/>
    <w:rsid w:val="009E4509"/>
    <w:rsid w:val="00A10545"/>
    <w:rsid w:val="00A46E65"/>
    <w:rsid w:val="00A4727B"/>
    <w:rsid w:val="00A94AF0"/>
    <w:rsid w:val="00AC09FE"/>
    <w:rsid w:val="00AE5155"/>
    <w:rsid w:val="00AF7728"/>
    <w:rsid w:val="00B13E1E"/>
    <w:rsid w:val="00B14F9E"/>
    <w:rsid w:val="00B406B6"/>
    <w:rsid w:val="00B41B31"/>
    <w:rsid w:val="00B5611A"/>
    <w:rsid w:val="00B72FBF"/>
    <w:rsid w:val="00B766F5"/>
    <w:rsid w:val="00B80F50"/>
    <w:rsid w:val="00B856EC"/>
    <w:rsid w:val="00B937C3"/>
    <w:rsid w:val="00BD797E"/>
    <w:rsid w:val="00BF2A20"/>
    <w:rsid w:val="00BF7995"/>
    <w:rsid w:val="00C079D0"/>
    <w:rsid w:val="00C1022F"/>
    <w:rsid w:val="00C12492"/>
    <w:rsid w:val="00C40122"/>
    <w:rsid w:val="00C4166D"/>
    <w:rsid w:val="00C708F1"/>
    <w:rsid w:val="00C84033"/>
    <w:rsid w:val="00CB04CD"/>
    <w:rsid w:val="00D054D5"/>
    <w:rsid w:val="00D31267"/>
    <w:rsid w:val="00D34BDA"/>
    <w:rsid w:val="00DA6D0E"/>
    <w:rsid w:val="00DB4571"/>
    <w:rsid w:val="00E05653"/>
    <w:rsid w:val="00E10832"/>
    <w:rsid w:val="00E4402D"/>
    <w:rsid w:val="00E75166"/>
    <w:rsid w:val="00E87284"/>
    <w:rsid w:val="00E93454"/>
    <w:rsid w:val="00EA63EC"/>
    <w:rsid w:val="00EB38E6"/>
    <w:rsid w:val="00EB7930"/>
    <w:rsid w:val="00ED11EC"/>
    <w:rsid w:val="00F135F7"/>
    <w:rsid w:val="00F45172"/>
    <w:rsid w:val="00F54B8A"/>
    <w:rsid w:val="00F8148C"/>
    <w:rsid w:val="00FA6971"/>
    <w:rsid w:val="00FC4F8A"/>
    <w:rsid w:val="00FD67D9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AEE07"/>
  <w15:chartTrackingRefBased/>
  <w15:docId w15:val="{98469E74-7EB6-4D4E-9F20-A3E70C181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8E6"/>
    <w:rPr>
      <w:rFonts w:eastAsiaTheme="minorEastAsia" w:cs="Times New Roman"/>
    </w:rPr>
  </w:style>
  <w:style w:type="paragraph" w:styleId="Heading1">
    <w:name w:val="heading 1"/>
    <w:basedOn w:val="Normal"/>
    <w:link w:val="Heading1Char"/>
    <w:uiPriority w:val="9"/>
    <w:qFormat/>
    <w:rsid w:val="00697389"/>
    <w:pPr>
      <w:keepNext/>
      <w:keepLines/>
      <w:outlineLvl w:val="0"/>
    </w:pPr>
    <w:rPr>
      <w:rFonts w:asciiTheme="majorHAnsi" w:hAnsiTheme="majorHAnsi"/>
      <w:b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38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3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3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38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38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38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38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38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540"/>
    <w:rPr>
      <w:rFonts w:asciiTheme="majorHAnsi" w:eastAsiaTheme="minorEastAsia" w:hAnsiTheme="majorHAnsi" w:cs="Times New Roman"/>
      <w:b/>
    </w:rPr>
  </w:style>
  <w:style w:type="table" w:customStyle="1" w:styleId="Memotable">
    <w:name w:val="Memo table"/>
    <w:basedOn w:val="TableNormal"/>
    <w:uiPriority w:val="99"/>
    <w:rsid w:val="00785540"/>
    <w:pPr>
      <w:spacing w:before="240"/>
      <w:contextualSpacing/>
    </w:pPr>
    <w:rPr>
      <w:rFonts w:eastAsiaTheme="minorEastAsia" w:cs="Times New Roman"/>
    </w:rPr>
    <w:tblPr>
      <w:tblBorders>
        <w:bottom w:val="single" w:sz="2" w:space="0" w:color="auto"/>
      </w:tblBorders>
    </w:tblPr>
    <w:tblStylePr w:type="firstCol">
      <w:pPr>
        <w:wordWrap/>
        <w:spacing w:beforeLines="0" w:before="240" w:beforeAutospacing="0"/>
        <w:contextualSpacing/>
      </w:pPr>
      <w:rPr>
        <w:rFonts w:asciiTheme="majorHAnsi" w:hAnsiTheme="majorHAnsi"/>
      </w:rPr>
    </w:tblStylePr>
  </w:style>
  <w:style w:type="paragraph" w:customStyle="1" w:styleId="CompanyName">
    <w:name w:val="Company Name"/>
    <w:basedOn w:val="Normal"/>
    <w:uiPriority w:val="1"/>
    <w:qFormat/>
    <w:rsid w:val="00785540"/>
    <w:pPr>
      <w:keepLines/>
      <w:pBdr>
        <w:top w:val="single" w:sz="48" w:space="8" w:color="404040" w:themeColor="text1" w:themeTint="BF"/>
        <w:left w:val="single" w:sz="48" w:space="4" w:color="404040" w:themeColor="text1" w:themeTint="BF"/>
        <w:bottom w:val="single" w:sz="48" w:space="8" w:color="404040" w:themeColor="text1" w:themeTint="BF"/>
        <w:right w:val="single" w:sz="48" w:space="4" w:color="404040" w:themeColor="text1" w:themeTint="BF"/>
      </w:pBdr>
      <w:shd w:val="clear" w:color="auto" w:fill="404040" w:themeFill="text1" w:themeFillTint="BF"/>
      <w:spacing w:before="0"/>
      <w:ind w:left="5040" w:right="288"/>
      <w:jc w:val="center"/>
    </w:pPr>
    <w:rPr>
      <w:rFonts w:asciiTheme="majorHAnsi" w:hAnsiTheme="majorHAnsi"/>
      <w:color w:val="FFFFFF" w:themeColor="background1"/>
      <w:spacing w:val="-15"/>
      <w:sz w:val="32"/>
    </w:rPr>
  </w:style>
  <w:style w:type="paragraph" w:styleId="Footer">
    <w:name w:val="footer"/>
    <w:basedOn w:val="Normal"/>
    <w:link w:val="FooterChar"/>
    <w:uiPriority w:val="99"/>
    <w:unhideWhenUsed/>
    <w:qFormat/>
    <w:rsid w:val="00E05653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E05653"/>
    <w:rPr>
      <w:rFonts w:eastAsiaTheme="minorEastAsia" w:cs="Times New Roman"/>
    </w:rPr>
  </w:style>
  <w:style w:type="paragraph" w:styleId="Title">
    <w:name w:val="Title"/>
    <w:basedOn w:val="Normal"/>
    <w:link w:val="TitleChar"/>
    <w:uiPriority w:val="2"/>
    <w:qFormat/>
    <w:rsid w:val="00785540"/>
    <w:pPr>
      <w:keepNext/>
      <w:keepLines/>
      <w:spacing w:before="0" w:after="120"/>
      <w:ind w:left="-720"/>
    </w:pPr>
    <w:rPr>
      <w:rFonts w:asciiTheme="majorHAnsi" w:hAnsiTheme="majorHAnsi"/>
      <w:b/>
      <w:kern w:val="28"/>
      <w:sz w:val="108"/>
    </w:rPr>
  </w:style>
  <w:style w:type="character" w:customStyle="1" w:styleId="TitleChar">
    <w:name w:val="Title Char"/>
    <w:basedOn w:val="DefaultParagraphFont"/>
    <w:link w:val="Title"/>
    <w:uiPriority w:val="2"/>
    <w:rsid w:val="00785540"/>
    <w:rPr>
      <w:rFonts w:asciiTheme="majorHAnsi" w:eastAsiaTheme="minorEastAsia" w:hAnsiTheme="majorHAnsi" w:cs="Times New Roman"/>
      <w:b/>
      <w:kern w:val="28"/>
      <w:sz w:val="108"/>
    </w:rPr>
  </w:style>
  <w:style w:type="paragraph" w:styleId="Header">
    <w:name w:val="header"/>
    <w:basedOn w:val="Normal"/>
    <w:link w:val="HeaderChar"/>
    <w:uiPriority w:val="99"/>
    <w:unhideWhenUsed/>
    <w:rsid w:val="00E05653"/>
  </w:style>
  <w:style w:type="character" w:customStyle="1" w:styleId="HeaderChar">
    <w:name w:val="Header Char"/>
    <w:basedOn w:val="DefaultParagraphFont"/>
    <w:link w:val="Header"/>
    <w:uiPriority w:val="99"/>
    <w:rsid w:val="00E05653"/>
    <w:rPr>
      <w:rFonts w:eastAsiaTheme="minorEastAsia" w:cs="Times New Roman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E87284"/>
    <w:pPr>
      <w:numPr>
        <w:ilvl w:val="1"/>
      </w:numPr>
      <w:spacing w:after="160"/>
    </w:pPr>
    <w:rPr>
      <w:rFonts w:cstheme="minorBidi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87284"/>
    <w:rPr>
      <w:rFonts w:eastAsiaTheme="minorEastAsia"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E87284"/>
    <w:rPr>
      <w:i/>
      <w:iCs/>
      <w:color w:val="244061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E87284"/>
    <w:pPr>
      <w:pBdr>
        <w:top w:val="single" w:sz="4" w:space="10" w:color="244061" w:themeColor="accent1" w:themeShade="80"/>
        <w:bottom w:val="single" w:sz="4" w:space="10" w:color="244061" w:themeColor="accent1" w:themeShade="80"/>
      </w:pBdr>
      <w:spacing w:before="360" w:after="360"/>
      <w:ind w:left="864" w:right="864"/>
      <w:jc w:val="center"/>
    </w:pPr>
    <w:rPr>
      <w:i/>
      <w:iCs/>
      <w:color w:val="244061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87284"/>
    <w:rPr>
      <w:rFonts w:eastAsiaTheme="minorEastAsia" w:cs="Times New Roman"/>
      <w:i/>
      <w:iCs/>
      <w:color w:val="244061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E87284"/>
    <w:rPr>
      <w:b/>
      <w:bCs/>
      <w:caps w:val="0"/>
      <w:smallCaps/>
      <w:color w:val="244061" w:themeColor="accent1" w:themeShade="80"/>
      <w:spacing w:val="5"/>
    </w:rPr>
  </w:style>
  <w:style w:type="paragraph" w:styleId="BlockText">
    <w:name w:val="Block Text"/>
    <w:basedOn w:val="Normal"/>
    <w:uiPriority w:val="99"/>
    <w:semiHidden/>
    <w:unhideWhenUsed/>
    <w:rsid w:val="00E87284"/>
    <w:pPr>
      <w:pBdr>
        <w:top w:val="single" w:sz="2" w:space="10" w:color="244061" w:themeColor="accent1" w:themeShade="80" w:shadow="1"/>
        <w:left w:val="single" w:sz="2" w:space="10" w:color="244061" w:themeColor="accent1" w:themeShade="80" w:shadow="1"/>
        <w:bottom w:val="single" w:sz="2" w:space="10" w:color="244061" w:themeColor="accent1" w:themeShade="80" w:shadow="1"/>
        <w:right w:val="single" w:sz="2" w:space="10" w:color="244061" w:themeColor="accent1" w:themeShade="80" w:shadow="1"/>
      </w:pBdr>
      <w:ind w:left="1152" w:right="1152"/>
    </w:pPr>
    <w:rPr>
      <w:rFonts w:cstheme="minorBidi"/>
      <w:i/>
      <w:iCs/>
      <w:color w:val="244061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E87284"/>
    <w:rPr>
      <w:color w:val="403152" w:themeColor="accent4" w:themeShade="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E87284"/>
    <w:rPr>
      <w:color w:val="1F497D" w:themeColor="text2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E87284"/>
    <w:rPr>
      <w:color w:val="244061" w:themeColor="accent1" w:themeShade="80"/>
      <w:shd w:val="clear" w:color="auto" w:fill="E6E6E6"/>
    </w:rPr>
  </w:style>
  <w:style w:type="character" w:styleId="PlaceholderText">
    <w:name w:val="Placeholder Text"/>
    <w:basedOn w:val="DefaultParagraphFont"/>
    <w:uiPriority w:val="99"/>
    <w:semiHidden/>
    <w:rsid w:val="00E87284"/>
    <w:rPr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389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389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97389"/>
    <w:pPr>
      <w:spacing w:before="0" w:after="200"/>
    </w:pPr>
    <w:rPr>
      <w:i/>
      <w:iCs/>
      <w:color w:val="1F497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7389"/>
    <w:pPr>
      <w:spacing w:before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389"/>
    <w:rPr>
      <w:rFonts w:ascii="Segoe UI" w:eastAsiaTheme="minorEastAsia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9738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97389"/>
    <w:rPr>
      <w:rFonts w:eastAsiaTheme="minorEastAsia" w:cs="Times New Roman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9738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97389"/>
    <w:rPr>
      <w:rFonts w:eastAsiaTheme="minorEastAsia" w:cs="Times New Roman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97389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738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7389"/>
    <w:rPr>
      <w:rFonts w:eastAsiaTheme="minorEastAsia" w:cs="Times New Roman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73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7389"/>
    <w:rPr>
      <w:rFonts w:eastAsiaTheme="minorEastAsia" w:cs="Times New Roman"/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97389"/>
    <w:pPr>
      <w:spacing w:before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97389"/>
    <w:rPr>
      <w:rFonts w:ascii="Segoe UI" w:eastAsiaTheme="minorEastAsia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97389"/>
    <w:pPr>
      <w:spacing w:before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7389"/>
    <w:rPr>
      <w:rFonts w:eastAsiaTheme="minorEastAsia" w:cs="Times New Roman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97389"/>
    <w:pPr>
      <w:spacing w:before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97389"/>
    <w:pPr>
      <w:spacing w:before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97389"/>
    <w:rPr>
      <w:rFonts w:eastAsiaTheme="minorEastAsia" w:cs="Times New Roman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97389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9738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7389"/>
    <w:pPr>
      <w:spacing w:before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7389"/>
    <w:rPr>
      <w:rFonts w:ascii="Consolas" w:eastAsiaTheme="minorEastAsia" w:hAnsi="Consolas" w:cs="Times New Roman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97389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973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Theme="minorEastAsia" w:hAnsi="Consolas" w:cs="Times New Roman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97389"/>
    <w:rPr>
      <w:rFonts w:ascii="Consolas" w:eastAsiaTheme="minorEastAsia" w:hAnsi="Consolas" w:cs="Times New Roman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97389"/>
    <w:pPr>
      <w:spacing w:before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97389"/>
    <w:rPr>
      <w:rFonts w:ascii="Consolas" w:eastAsiaTheme="minorEastAsia" w:hAnsi="Consolas" w:cs="Times New Roman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38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38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38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38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3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38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oppyherve/Library/Containers/com.microsoft.Word/Data/Library/Application%20Support/Microsoft/Office/16.0/DTS/Search/%7b06C8B76A-118B-9944-B0E2-519330B4EE7A%7dtf0346491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06B90C26B1B34A9C4B71604DAEF0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DA0A6-9E73-BB49-B305-510A12945F9A}"/>
      </w:docPartPr>
      <w:docPartBody>
        <w:p w:rsidR="000655B2" w:rsidRDefault="000655B2">
          <w:pPr>
            <w:pStyle w:val="3306B90C26B1B34A9C4B71604DAEF085"/>
          </w:pPr>
          <w:r>
            <w:t>Memo</w:t>
          </w:r>
        </w:p>
      </w:docPartBody>
    </w:docPart>
    <w:docPart>
      <w:docPartPr>
        <w:name w:val="357A96DCB1023B40988509EF0B9631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A4EBB-A261-5143-930B-3D155AD4AB6F}"/>
      </w:docPartPr>
      <w:docPartBody>
        <w:p w:rsidR="000655B2" w:rsidRDefault="000655B2">
          <w:pPr>
            <w:pStyle w:val="357A96DCB1023B40988509EF0B9631B2"/>
          </w:pPr>
          <w:r w:rsidRPr="006F57FD">
            <w:t>To:</w:t>
          </w:r>
        </w:p>
      </w:docPartBody>
    </w:docPart>
    <w:docPart>
      <w:docPartPr>
        <w:name w:val="0C5F667B2FFDAE4DB7D974AB8F5EA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7602B0-58C8-C44E-8B37-41909B3CB330}"/>
      </w:docPartPr>
      <w:docPartBody>
        <w:p w:rsidR="000655B2" w:rsidRDefault="000655B2">
          <w:pPr>
            <w:pStyle w:val="0C5F667B2FFDAE4DB7D974AB8F5EA1A3"/>
          </w:pPr>
          <w:r w:rsidRPr="006F57FD">
            <w:t>From:</w:t>
          </w:r>
        </w:p>
      </w:docPartBody>
    </w:docPart>
    <w:docPart>
      <w:docPartPr>
        <w:name w:val="60F6EB8AE1A38644A2A4C23E2F4E8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4E995-95D3-C94D-A1C6-EE6A06EE7BB5}"/>
      </w:docPartPr>
      <w:docPartBody>
        <w:p w:rsidR="000655B2" w:rsidRDefault="000655B2">
          <w:pPr>
            <w:pStyle w:val="60F6EB8AE1A38644A2A4C23E2F4E853E"/>
          </w:pPr>
          <w:r w:rsidRPr="006F57FD">
            <w:t>cc:</w:t>
          </w:r>
        </w:p>
      </w:docPartBody>
    </w:docPart>
    <w:docPart>
      <w:docPartPr>
        <w:name w:val="D5B48EFF174FFB4BBCC616E452B1DE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91BB6-84AE-7448-896E-0D9B6C58E471}"/>
      </w:docPartPr>
      <w:docPartBody>
        <w:p w:rsidR="000655B2" w:rsidRDefault="000655B2">
          <w:pPr>
            <w:pStyle w:val="D5B48EFF174FFB4BBCC616E452B1DEBB"/>
          </w:pPr>
          <w:r w:rsidRPr="006F57FD">
            <w:t>Date:</w:t>
          </w:r>
        </w:p>
      </w:docPartBody>
    </w:docPart>
    <w:docPart>
      <w:docPartPr>
        <w:name w:val="006C108FE437974581545576229B34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FD490A-F382-C549-95C2-A507A231D5DE}"/>
      </w:docPartPr>
      <w:docPartBody>
        <w:p w:rsidR="000655B2" w:rsidRDefault="000655B2">
          <w:pPr>
            <w:pStyle w:val="006C108FE437974581545576229B343A"/>
          </w:pPr>
          <w:r w:rsidRPr="006F57FD">
            <w:t>Re: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701"/>
    <w:rsid w:val="000655B2"/>
    <w:rsid w:val="00475701"/>
    <w:rsid w:val="005056AA"/>
    <w:rsid w:val="005A4EE2"/>
    <w:rsid w:val="00B72FBF"/>
    <w:rsid w:val="00E1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306B90C26B1B34A9C4B71604DAEF085">
    <w:name w:val="3306B90C26B1B34A9C4B71604DAEF085"/>
  </w:style>
  <w:style w:type="paragraph" w:customStyle="1" w:styleId="357A96DCB1023B40988509EF0B9631B2">
    <w:name w:val="357A96DCB1023B40988509EF0B9631B2"/>
  </w:style>
  <w:style w:type="paragraph" w:customStyle="1" w:styleId="0C5F667B2FFDAE4DB7D974AB8F5EA1A3">
    <w:name w:val="0C5F667B2FFDAE4DB7D974AB8F5EA1A3"/>
  </w:style>
  <w:style w:type="paragraph" w:customStyle="1" w:styleId="60F6EB8AE1A38644A2A4C23E2F4E853E">
    <w:name w:val="60F6EB8AE1A38644A2A4C23E2F4E853E"/>
  </w:style>
  <w:style w:type="paragraph" w:customStyle="1" w:styleId="D5B48EFF174FFB4BBCC616E452B1DEBB">
    <w:name w:val="D5B48EFF174FFB4BBCC616E452B1DEBB"/>
  </w:style>
  <w:style w:type="paragraph" w:customStyle="1" w:styleId="006C108FE437974581545576229B343A">
    <w:name w:val="006C108FE437974581545576229B34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1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Invitation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{06C8B76A-118B-9944-B0E2-519330B4EE7A}tf03464918_win32.dotx</Template>
  <TotalTime>42</TotalTime>
  <Pages>2</Pages>
  <Words>303</Words>
  <Characters>1540</Characters>
  <Application>Microsoft Office Word</Application>
  <DocSecurity>0</DocSecurity>
  <Lines>39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Poppy Herve</dc:creator>
  <cp:keywords/>
  <dc:description/>
  <cp:lastModifiedBy>Poppy Herve</cp:lastModifiedBy>
  <cp:revision>52</cp:revision>
  <cp:lastPrinted>2026-01-19T21:05:00Z</cp:lastPrinted>
  <dcterms:created xsi:type="dcterms:W3CDTF">2026-03-13T17:32:00Z</dcterms:created>
  <dcterms:modified xsi:type="dcterms:W3CDTF">2026-03-16T16:09:00Z</dcterms:modified>
</cp:coreProperties>
</file>