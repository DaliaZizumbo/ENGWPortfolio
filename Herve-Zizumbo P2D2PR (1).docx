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CE9B" w14:textId="5B18EC2C" w:rsidR="00785540" w:rsidRPr="00C3526E" w:rsidRDefault="00767FC2" w:rsidP="00785540">
      <w:pPr>
        <w:pStyle w:val="CompanyName"/>
      </w:pPr>
      <w:r>
        <w:t>Advanced Writing in the Sciences</w:t>
      </w:r>
    </w:p>
    <w:sdt>
      <w:sdtPr>
        <w:alias w:val="Memo title:"/>
        <w:tag w:val="Memo tilte:"/>
        <w:id w:val="-164170097"/>
        <w:placeholder>
          <w:docPart w:val="3306B90C26B1B34A9C4B71604DAEF085"/>
        </w:placeholder>
        <w:temporary/>
        <w:showingPlcHdr/>
        <w15:appearance w15:val="hidden"/>
      </w:sdtPr>
      <w:sdtContent>
        <w:p w14:paraId="4849FC48" w14:textId="77777777" w:rsidR="00785540" w:rsidRDefault="00785540" w:rsidP="00785540">
          <w:pPr>
            <w:pStyle w:val="Title"/>
          </w:pPr>
          <w:r>
            <w:t>Memo</w:t>
          </w:r>
        </w:p>
      </w:sdtContent>
    </w:sdt>
    <w:tbl>
      <w:tblPr>
        <w:tblStyle w:val="Memotable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mo header fields"/>
      </w:tblPr>
      <w:tblGrid>
        <w:gridCol w:w="1080"/>
        <w:gridCol w:w="8280"/>
      </w:tblGrid>
      <w:tr w:rsidR="00785540" w14:paraId="5048B94D" w14:textId="77777777" w:rsidTr="0092125C">
        <w:sdt>
          <w:sdtPr>
            <w:alias w:val="To:"/>
            <w:tag w:val="To:"/>
            <w:id w:val="1015413264"/>
            <w:placeholder>
              <w:docPart w:val="357A96DCB1023B40988509EF0B9631B2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59602641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To:</w:t>
                </w:r>
              </w:p>
            </w:tc>
          </w:sdtContent>
        </w:sdt>
        <w:tc>
          <w:tcPr>
            <w:tcW w:w="8280" w:type="dxa"/>
          </w:tcPr>
          <w:p w14:paraId="58A86C1F" w14:textId="4124B968" w:rsidR="00785540" w:rsidRPr="00FB2B58" w:rsidRDefault="00943BFB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Dalia Zizumbo</w:t>
            </w:r>
          </w:p>
        </w:tc>
      </w:tr>
      <w:tr w:rsidR="00785540" w14:paraId="590BAE3E" w14:textId="77777777" w:rsidTr="0092125C">
        <w:sdt>
          <w:sdtPr>
            <w:alias w:val="From:"/>
            <w:tag w:val="From:"/>
            <w:id w:val="21141888"/>
            <w:placeholder>
              <w:docPart w:val="0C5F667B2FFDAE4DB7D974AB8F5EA1A3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10F9A939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From:</w:t>
                </w:r>
              </w:p>
            </w:tc>
          </w:sdtContent>
        </w:sdt>
        <w:tc>
          <w:tcPr>
            <w:tcW w:w="8280" w:type="dxa"/>
          </w:tcPr>
          <w:p w14:paraId="54DDB8E9" w14:textId="6842E110" w:rsidR="00EB38E6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Poppy Herve</w:t>
            </w:r>
          </w:p>
        </w:tc>
      </w:tr>
      <w:tr w:rsidR="00785540" w14:paraId="7D826A13" w14:textId="77777777" w:rsidTr="0092125C">
        <w:sdt>
          <w:sdtPr>
            <w:alias w:val="cc:"/>
            <w:tag w:val="cc:"/>
            <w:id w:val="1474175770"/>
            <w:placeholder>
              <w:docPart w:val="60F6EB8AE1A38644A2A4C23E2F4E853E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30285412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cc:</w:t>
                </w:r>
              </w:p>
            </w:tc>
          </w:sdtContent>
        </w:sdt>
        <w:tc>
          <w:tcPr>
            <w:tcW w:w="8280" w:type="dxa"/>
          </w:tcPr>
          <w:p w14:paraId="162DFE53" w14:textId="5D22EB98" w:rsidR="00785540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Dr. Cec</w:t>
            </w:r>
            <w:r w:rsidR="00B13E1E">
              <w:t>e</w:t>
            </w:r>
            <w:r>
              <w:t>lia Musselman</w:t>
            </w:r>
          </w:p>
        </w:tc>
      </w:tr>
      <w:tr w:rsidR="00785540" w14:paraId="5BBBF4F6" w14:textId="77777777" w:rsidTr="0092125C">
        <w:sdt>
          <w:sdtPr>
            <w:alias w:val="Date:"/>
            <w:tag w:val="Date:"/>
            <w:id w:val="-2052519928"/>
            <w:placeholder>
              <w:docPart w:val="D5B48EFF174FFB4BBCC616E452B1DEBB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</w:tcPr>
              <w:p w14:paraId="0F2C5663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Date:</w:t>
                </w:r>
              </w:p>
            </w:tc>
          </w:sdtContent>
        </w:sdt>
        <w:tc>
          <w:tcPr>
            <w:tcW w:w="8280" w:type="dxa"/>
          </w:tcPr>
          <w:p w14:paraId="32FAD4A1" w14:textId="3EAC4950" w:rsidR="00785540" w:rsidRPr="00FB2B58" w:rsidRDefault="00C25E3A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4/3</w:t>
            </w:r>
            <w:r w:rsidR="00767FC2">
              <w:t>/26</w:t>
            </w:r>
          </w:p>
        </w:tc>
      </w:tr>
      <w:tr w:rsidR="00785540" w14:paraId="7283A9E4" w14:textId="77777777" w:rsidTr="0092125C">
        <w:sdt>
          <w:sdtPr>
            <w:alias w:val="Re:"/>
            <w:tag w:val="Re:"/>
            <w:id w:val="-1435443775"/>
            <w:placeholder>
              <w:docPart w:val="006C108FE437974581545576229B343A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80" w:type="dxa"/>
                <w:tcMar>
                  <w:left w:w="0" w:type="dxa"/>
                  <w:bottom w:w="288" w:type="dxa"/>
                  <w:right w:w="0" w:type="dxa"/>
                </w:tcMar>
              </w:tcPr>
              <w:p w14:paraId="54B15E5A" w14:textId="77777777" w:rsidR="00785540" w:rsidRPr="006F57FD" w:rsidRDefault="00785540" w:rsidP="0061769E">
                <w:pPr>
                  <w:pStyle w:val="Heading1"/>
                  <w:contextualSpacing w:val="0"/>
                </w:pPr>
                <w:r w:rsidRPr="006F57FD">
                  <w:t>Re:</w:t>
                </w:r>
              </w:p>
            </w:tc>
          </w:sdtContent>
        </w:sdt>
        <w:tc>
          <w:tcPr>
            <w:tcW w:w="8280" w:type="dxa"/>
            <w:tcMar>
              <w:left w:w="0" w:type="dxa"/>
              <w:bottom w:w="288" w:type="dxa"/>
              <w:right w:w="0" w:type="dxa"/>
            </w:tcMar>
          </w:tcPr>
          <w:p w14:paraId="337D8C7F" w14:textId="2C225996" w:rsidR="00785540" w:rsidRPr="00FB2B58" w:rsidRDefault="00767FC2" w:rsidP="0061769E">
            <w:pPr>
              <w:spacing w:before="28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Project </w:t>
            </w:r>
            <w:r w:rsidR="006527C3">
              <w:t>2</w:t>
            </w:r>
            <w:r>
              <w:t xml:space="preserve"> Peer Review</w:t>
            </w:r>
            <w:r w:rsidR="006924DD">
              <w:t xml:space="preserve"> – D2</w:t>
            </w:r>
          </w:p>
        </w:tc>
      </w:tr>
    </w:tbl>
    <w:p w14:paraId="5B3086E8" w14:textId="77E7BEB7" w:rsidR="00933B8F" w:rsidRDefault="00767FC2" w:rsidP="00767FC2">
      <w:r>
        <w:t>Summary:</w:t>
      </w:r>
    </w:p>
    <w:p w14:paraId="482EF81E" w14:textId="197E09AD" w:rsidR="003A54AB" w:rsidRDefault="009E0A86" w:rsidP="00767FC2">
      <w:r>
        <w:t>This review examines the</w:t>
      </w:r>
      <w:r w:rsidR="00B406B6">
        <w:t xml:space="preserve"> health disparities</w:t>
      </w:r>
      <w:r w:rsidR="00CB04CD">
        <w:t xml:space="preserve"> affecting Hispanic communities</w:t>
      </w:r>
      <w:r w:rsidR="003E6324">
        <w:t>.</w:t>
      </w:r>
      <w:r w:rsidR="00CB04CD">
        <w:t xml:space="preserve"> </w:t>
      </w:r>
      <w:r w:rsidR="0045592C">
        <w:t xml:space="preserve">There is a lack of research </w:t>
      </w:r>
      <w:r w:rsidR="00B766F5">
        <w:t>incorporating cultural factors</w:t>
      </w:r>
      <w:r w:rsidR="00151E9F">
        <w:t xml:space="preserve"> impacting </w:t>
      </w:r>
      <w:r w:rsidR="00C12492">
        <w:t xml:space="preserve">health behaviors and wellness specific to </w:t>
      </w:r>
      <w:r w:rsidR="00151E9F">
        <w:t>Hispanic communities</w:t>
      </w:r>
      <w:r w:rsidR="00C12492">
        <w:t>.</w:t>
      </w:r>
      <w:r w:rsidR="003E6324">
        <w:t xml:space="preserve"> The author used 10 studies to compile thei</w:t>
      </w:r>
      <w:r w:rsidR="00E93454">
        <w:t>r results</w:t>
      </w:r>
      <w:r w:rsidR="002A5F9D">
        <w:t xml:space="preserve">. </w:t>
      </w:r>
    </w:p>
    <w:p w14:paraId="7422A819" w14:textId="578CAC10" w:rsidR="00944330" w:rsidRDefault="00767FC2" w:rsidP="00602CDB">
      <w:r>
        <w:t>Major Points:</w:t>
      </w:r>
    </w:p>
    <w:p w14:paraId="2C852308" w14:textId="158E17FC" w:rsidR="00602CDB" w:rsidRDefault="00CA5B73" w:rsidP="00602CDB">
      <w:r>
        <w:t>One point in the abstract is overstated a bit</w:t>
      </w:r>
      <w:r w:rsidR="006C0247">
        <w:t xml:space="preserve">, stating that health literacy </w:t>
      </w:r>
      <w:r w:rsidR="007D05BE">
        <w:t>mediates preventative behaviors</w:t>
      </w:r>
      <w:r w:rsidR="00465182">
        <w:t xml:space="preserve"> which is only supported by one study </w:t>
      </w:r>
      <w:r w:rsidR="00A85932">
        <w:t>(</w:t>
      </w:r>
      <w:proofErr w:type="spellStart"/>
      <w:r w:rsidR="00A85932">
        <w:t>Tailekh</w:t>
      </w:r>
      <w:proofErr w:type="spellEnd"/>
      <w:r w:rsidR="00A85932">
        <w:t xml:space="preserve"> et al.), so this could be rephrased to state “one study found…” or “one study supports…”</w:t>
      </w:r>
      <w:r w:rsidR="00A80CA1">
        <w:t xml:space="preserve"> Also, the </w:t>
      </w:r>
      <w:r w:rsidR="0071250D">
        <w:t xml:space="preserve">Future Directions section seems a bit disproportionate compared to the rest of the paper, so limiting </w:t>
      </w:r>
      <w:r w:rsidR="00464195">
        <w:t xml:space="preserve">this section to 4 of the most important points would make </w:t>
      </w:r>
      <w:r w:rsidR="004B2391">
        <w:t>this more impactful.</w:t>
      </w:r>
    </w:p>
    <w:p w14:paraId="57F03BF5" w14:textId="372DD3C9" w:rsidR="00767FC2" w:rsidRDefault="00767FC2" w:rsidP="00767FC2">
      <w:r>
        <w:t>Minor Points:</w:t>
      </w:r>
    </w:p>
    <w:p w14:paraId="532BA05F" w14:textId="1D7F98A1" w:rsidR="00D010F7" w:rsidRDefault="00D010F7" w:rsidP="00767FC2">
      <w:r>
        <w:t xml:space="preserve">In the </w:t>
      </w:r>
      <w:r w:rsidR="000A3E4A">
        <w:t>acknowledgements section, I would suggest providing an example of a prompt given to Claude for it</w:t>
      </w:r>
      <w:r w:rsidR="0083394C">
        <w:t>s</w:t>
      </w:r>
      <w:r w:rsidR="000A3E4A">
        <w:t xml:space="preserve"> usage</w:t>
      </w:r>
      <w:r w:rsidR="00846BF4">
        <w:t xml:space="preserve"> as well as mentioning the peer reviews.</w:t>
      </w:r>
      <w:r w:rsidR="000A3E4A">
        <w:t xml:space="preserve"> </w:t>
      </w:r>
      <w:r w:rsidR="004B2391">
        <w:t>Also,</w:t>
      </w:r>
      <w:r w:rsidR="0025419A">
        <w:t xml:space="preserve"> labeling of the figures/tables are inconsistent, so I would suggest adding distinct labels to </w:t>
      </w:r>
      <w:r w:rsidR="00B2697C">
        <w:t xml:space="preserve">the tables and </w:t>
      </w:r>
      <w:r w:rsidR="00D06044">
        <w:t xml:space="preserve">labeling them the same throughout. </w:t>
      </w:r>
      <w:r w:rsidR="00F8179F">
        <w:t>Moe specifically, figure 1</w:t>
      </w:r>
      <w:r w:rsidR="00014958">
        <w:t>, 2,</w:t>
      </w:r>
      <w:r w:rsidR="00F8179F">
        <w:t xml:space="preserve"> and 4 each have 2 different labels, </w:t>
      </w:r>
      <w:r w:rsidR="00014958">
        <w:t xml:space="preserve">and figure 2 is </w:t>
      </w:r>
      <w:r w:rsidR="006B01B9">
        <w:t>placed after 3 and 4.</w:t>
      </w:r>
    </w:p>
    <w:p w14:paraId="1638D2C3" w14:textId="41A0241E" w:rsidR="00767FC2" w:rsidRDefault="00767FC2" w:rsidP="00767FC2"/>
    <w:sectPr w:rsidR="00767FC2" w:rsidSect="006F57FD">
      <w:footerReference w:type="even" r:id="rId7"/>
      <w:footerReference w:type="default" r:id="rId8"/>
      <w:pgSz w:w="12240" w:h="15840" w:code="1"/>
      <w:pgMar w:top="180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8F54" w14:textId="77777777" w:rsidR="00B5598F" w:rsidRDefault="00B5598F" w:rsidP="00785540">
      <w:pPr>
        <w:spacing w:before="0"/>
      </w:pPr>
      <w:r>
        <w:separator/>
      </w:r>
    </w:p>
  </w:endnote>
  <w:endnote w:type="continuationSeparator" w:id="0">
    <w:p w14:paraId="6AE00D77" w14:textId="77777777" w:rsidR="00B5598F" w:rsidRDefault="00B5598F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270A" w14:textId="77777777" w:rsidR="00FD67D9" w:rsidRDefault="00E05653">
    <w:pPr>
      <w:pStyle w:val="Footer"/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9A5781C" w14:textId="77777777" w:rsidR="00FD67D9" w:rsidRDefault="00FD67D9">
    <w:pPr>
      <w:pStyle w:val="Footer"/>
    </w:pPr>
  </w:p>
  <w:p w14:paraId="3BFD9CF8" w14:textId="77777777" w:rsidR="00FD67D9" w:rsidRDefault="00FD67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A882" w14:textId="77777777" w:rsidR="00FD67D9" w:rsidRDefault="00E05653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933B8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686C3" w14:textId="77777777" w:rsidR="00B5598F" w:rsidRDefault="00B5598F" w:rsidP="00785540">
      <w:pPr>
        <w:spacing w:before="0"/>
      </w:pPr>
      <w:r>
        <w:separator/>
      </w:r>
    </w:p>
  </w:footnote>
  <w:footnote w:type="continuationSeparator" w:id="0">
    <w:p w14:paraId="30220D7E" w14:textId="77777777" w:rsidR="00B5598F" w:rsidRDefault="00B5598F" w:rsidP="0078554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BE76D6E"/>
    <w:multiLevelType w:val="multilevel"/>
    <w:tmpl w:val="9DD0DD5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F730CB5"/>
    <w:multiLevelType w:val="multilevel"/>
    <w:tmpl w:val="5F58368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30550FB"/>
    <w:multiLevelType w:val="multilevel"/>
    <w:tmpl w:val="4E46251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98F3528"/>
    <w:multiLevelType w:val="multilevel"/>
    <w:tmpl w:val="ACF4B7D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F104EA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5364749">
    <w:abstractNumId w:val="20"/>
  </w:num>
  <w:num w:numId="2" w16cid:durableId="818228124">
    <w:abstractNumId w:val="19"/>
  </w:num>
  <w:num w:numId="3" w16cid:durableId="381834578">
    <w:abstractNumId w:val="17"/>
  </w:num>
  <w:num w:numId="4" w16cid:durableId="1151211184">
    <w:abstractNumId w:val="9"/>
  </w:num>
  <w:num w:numId="5" w16cid:durableId="1022437393">
    <w:abstractNumId w:val="7"/>
  </w:num>
  <w:num w:numId="6" w16cid:durableId="458959359">
    <w:abstractNumId w:val="6"/>
  </w:num>
  <w:num w:numId="7" w16cid:durableId="160314022">
    <w:abstractNumId w:val="5"/>
  </w:num>
  <w:num w:numId="8" w16cid:durableId="927738943">
    <w:abstractNumId w:val="4"/>
  </w:num>
  <w:num w:numId="9" w16cid:durableId="1228803810">
    <w:abstractNumId w:val="8"/>
  </w:num>
  <w:num w:numId="10" w16cid:durableId="40716967">
    <w:abstractNumId w:val="3"/>
  </w:num>
  <w:num w:numId="11" w16cid:durableId="1403025451">
    <w:abstractNumId w:val="2"/>
  </w:num>
  <w:num w:numId="12" w16cid:durableId="291641926">
    <w:abstractNumId w:val="1"/>
  </w:num>
  <w:num w:numId="13" w16cid:durableId="1182426818">
    <w:abstractNumId w:val="0"/>
  </w:num>
  <w:num w:numId="14" w16cid:durableId="832111642">
    <w:abstractNumId w:val="15"/>
  </w:num>
  <w:num w:numId="15" w16cid:durableId="1773739395">
    <w:abstractNumId w:val="14"/>
  </w:num>
  <w:num w:numId="16" w16cid:durableId="597643454">
    <w:abstractNumId w:val="22"/>
  </w:num>
  <w:num w:numId="17" w16cid:durableId="771121341">
    <w:abstractNumId w:val="21"/>
  </w:num>
  <w:num w:numId="18" w16cid:durableId="18354864">
    <w:abstractNumId w:val="16"/>
  </w:num>
  <w:num w:numId="19" w16cid:durableId="1291782974">
    <w:abstractNumId w:val="18"/>
  </w:num>
  <w:num w:numId="20" w16cid:durableId="1192843682">
    <w:abstractNumId w:val="10"/>
  </w:num>
  <w:num w:numId="21" w16cid:durableId="1881287068">
    <w:abstractNumId w:val="12"/>
  </w:num>
  <w:num w:numId="22" w16cid:durableId="1629583327">
    <w:abstractNumId w:val="11"/>
  </w:num>
  <w:num w:numId="23" w16cid:durableId="149642087">
    <w:abstractNumId w:val="13"/>
  </w:num>
  <w:num w:numId="24" w16cid:durableId="13835551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C2"/>
    <w:rsid w:val="0001386C"/>
    <w:rsid w:val="00014958"/>
    <w:rsid w:val="0003447F"/>
    <w:rsid w:val="00040529"/>
    <w:rsid w:val="000A1A71"/>
    <w:rsid w:val="000A3E4A"/>
    <w:rsid w:val="000B3DF6"/>
    <w:rsid w:val="000B4F97"/>
    <w:rsid w:val="0012022F"/>
    <w:rsid w:val="00134DD6"/>
    <w:rsid w:val="00141623"/>
    <w:rsid w:val="00151E9F"/>
    <w:rsid w:val="001562F0"/>
    <w:rsid w:val="001C063E"/>
    <w:rsid w:val="001D6D70"/>
    <w:rsid w:val="001E240F"/>
    <w:rsid w:val="0020238A"/>
    <w:rsid w:val="002323BE"/>
    <w:rsid w:val="002329B5"/>
    <w:rsid w:val="0025419A"/>
    <w:rsid w:val="00266957"/>
    <w:rsid w:val="0027448C"/>
    <w:rsid w:val="00293B83"/>
    <w:rsid w:val="002A5F9D"/>
    <w:rsid w:val="0030089A"/>
    <w:rsid w:val="0033679E"/>
    <w:rsid w:val="00336854"/>
    <w:rsid w:val="00347A69"/>
    <w:rsid w:val="003845D6"/>
    <w:rsid w:val="00390A6A"/>
    <w:rsid w:val="003A54AB"/>
    <w:rsid w:val="003B4E80"/>
    <w:rsid w:val="003C57EE"/>
    <w:rsid w:val="003E1130"/>
    <w:rsid w:val="003E6324"/>
    <w:rsid w:val="003F069F"/>
    <w:rsid w:val="003F5962"/>
    <w:rsid w:val="0045592C"/>
    <w:rsid w:val="00464195"/>
    <w:rsid w:val="00465182"/>
    <w:rsid w:val="00486901"/>
    <w:rsid w:val="004B1392"/>
    <w:rsid w:val="004B2391"/>
    <w:rsid w:val="004E785E"/>
    <w:rsid w:val="00532370"/>
    <w:rsid w:val="00564D67"/>
    <w:rsid w:val="0056758C"/>
    <w:rsid w:val="005D216C"/>
    <w:rsid w:val="005D4EAD"/>
    <w:rsid w:val="00602CDB"/>
    <w:rsid w:val="00624B3F"/>
    <w:rsid w:val="00624C77"/>
    <w:rsid w:val="006527C3"/>
    <w:rsid w:val="006924DD"/>
    <w:rsid w:val="00697389"/>
    <w:rsid w:val="006A3CE7"/>
    <w:rsid w:val="006B01B9"/>
    <w:rsid w:val="006C0247"/>
    <w:rsid w:val="006E2BEC"/>
    <w:rsid w:val="0071250D"/>
    <w:rsid w:val="0071634A"/>
    <w:rsid w:val="00767FC2"/>
    <w:rsid w:val="00771A09"/>
    <w:rsid w:val="00774592"/>
    <w:rsid w:val="00785540"/>
    <w:rsid w:val="00787228"/>
    <w:rsid w:val="007A3C45"/>
    <w:rsid w:val="007A66D6"/>
    <w:rsid w:val="007A6913"/>
    <w:rsid w:val="007B6419"/>
    <w:rsid w:val="007D05BE"/>
    <w:rsid w:val="00802BE4"/>
    <w:rsid w:val="00811184"/>
    <w:rsid w:val="0083394C"/>
    <w:rsid w:val="00846BF4"/>
    <w:rsid w:val="00876EBB"/>
    <w:rsid w:val="008B5ECA"/>
    <w:rsid w:val="008E0B59"/>
    <w:rsid w:val="00906B4F"/>
    <w:rsid w:val="0092125C"/>
    <w:rsid w:val="0092746C"/>
    <w:rsid w:val="00933B8F"/>
    <w:rsid w:val="00943BFB"/>
    <w:rsid w:val="00944330"/>
    <w:rsid w:val="00997BA7"/>
    <w:rsid w:val="009C74E8"/>
    <w:rsid w:val="009E0A86"/>
    <w:rsid w:val="009E4509"/>
    <w:rsid w:val="00A10545"/>
    <w:rsid w:val="00A46E65"/>
    <w:rsid w:val="00A4727B"/>
    <w:rsid w:val="00A80CA1"/>
    <w:rsid w:val="00A85932"/>
    <w:rsid w:val="00A94AF0"/>
    <w:rsid w:val="00AC09FE"/>
    <w:rsid w:val="00AE5155"/>
    <w:rsid w:val="00AF7728"/>
    <w:rsid w:val="00B13E1E"/>
    <w:rsid w:val="00B14F9E"/>
    <w:rsid w:val="00B2697C"/>
    <w:rsid w:val="00B406B6"/>
    <w:rsid w:val="00B41B31"/>
    <w:rsid w:val="00B5598F"/>
    <w:rsid w:val="00B5611A"/>
    <w:rsid w:val="00B72FBF"/>
    <w:rsid w:val="00B766F5"/>
    <w:rsid w:val="00B80F50"/>
    <w:rsid w:val="00B856EC"/>
    <w:rsid w:val="00B937C3"/>
    <w:rsid w:val="00BD797E"/>
    <w:rsid w:val="00BF2A20"/>
    <w:rsid w:val="00BF7995"/>
    <w:rsid w:val="00C079D0"/>
    <w:rsid w:val="00C1022F"/>
    <w:rsid w:val="00C12492"/>
    <w:rsid w:val="00C25E3A"/>
    <w:rsid w:val="00C40122"/>
    <w:rsid w:val="00C4166D"/>
    <w:rsid w:val="00C708F1"/>
    <w:rsid w:val="00C84033"/>
    <w:rsid w:val="00CA5B73"/>
    <w:rsid w:val="00CB04CD"/>
    <w:rsid w:val="00D010F7"/>
    <w:rsid w:val="00D054D5"/>
    <w:rsid w:val="00D06044"/>
    <w:rsid w:val="00D31267"/>
    <w:rsid w:val="00D34BDA"/>
    <w:rsid w:val="00DA6D0E"/>
    <w:rsid w:val="00DB4571"/>
    <w:rsid w:val="00E05653"/>
    <w:rsid w:val="00E10832"/>
    <w:rsid w:val="00E4402D"/>
    <w:rsid w:val="00E75166"/>
    <w:rsid w:val="00E87284"/>
    <w:rsid w:val="00E93454"/>
    <w:rsid w:val="00EA63EC"/>
    <w:rsid w:val="00EB1F7D"/>
    <w:rsid w:val="00EB38E6"/>
    <w:rsid w:val="00EB7930"/>
    <w:rsid w:val="00ED11EC"/>
    <w:rsid w:val="00F135F7"/>
    <w:rsid w:val="00F45172"/>
    <w:rsid w:val="00F54B8A"/>
    <w:rsid w:val="00F8148C"/>
    <w:rsid w:val="00F8179F"/>
    <w:rsid w:val="00FA6971"/>
    <w:rsid w:val="00FC4F8A"/>
    <w:rsid w:val="00FD67D9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AEE07"/>
  <w15:chartTrackingRefBased/>
  <w15:docId w15:val="{98469E74-7EB6-4D4E-9F20-A3E70C18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8E6"/>
    <w:rPr>
      <w:rFonts w:eastAsiaTheme="minorEastAsia" w:cs="Times New Roman"/>
    </w:rPr>
  </w:style>
  <w:style w:type="paragraph" w:styleId="Heading1">
    <w:name w:val="heading 1"/>
    <w:basedOn w:val="Normal"/>
    <w:link w:val="Heading1Ch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Memotable">
    <w:name w:val="Memo table"/>
    <w:basedOn w:val="Table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CompanyName">
    <w:name w:val="Company Name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Footer">
    <w:name w:val="footer"/>
    <w:basedOn w:val="Normal"/>
    <w:link w:val="FooterChar"/>
    <w:uiPriority w:val="99"/>
    <w:unhideWhenUsed/>
    <w:qFormat/>
    <w:rsid w:val="00E0565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E05653"/>
    <w:rPr>
      <w:rFonts w:eastAsiaTheme="minorEastAsia" w:cs="Times New Roman"/>
    </w:rPr>
  </w:style>
  <w:style w:type="paragraph" w:styleId="Title">
    <w:name w:val="Title"/>
    <w:basedOn w:val="Normal"/>
    <w:link w:val="TitleCh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itleChar">
    <w:name w:val="Title Char"/>
    <w:basedOn w:val="DefaultParagraphFont"/>
    <w:link w:val="Title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Header">
    <w:name w:val="header"/>
    <w:basedOn w:val="Normal"/>
    <w:link w:val="HeaderChar"/>
    <w:uiPriority w:val="99"/>
    <w:unhideWhenUsed/>
    <w:rsid w:val="00E05653"/>
  </w:style>
  <w:style w:type="character" w:customStyle="1" w:styleId="HeaderChar">
    <w:name w:val="Header Char"/>
    <w:basedOn w:val="DefaultParagraphFont"/>
    <w:link w:val="Header"/>
    <w:uiPriority w:val="99"/>
    <w:rsid w:val="00E05653"/>
    <w:rPr>
      <w:rFonts w:eastAsiaTheme="minorEastAsia" w:cs="Times New Roman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7284"/>
    <w:rPr>
      <w:color w:val="1F497D" w:themeColor="text2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E87284"/>
    <w:rPr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97389"/>
    <w:rPr>
      <w:rFonts w:eastAsiaTheme="minorEastAsia" w:cs="Times New Roman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97389"/>
    <w:rPr>
      <w:rFonts w:eastAsiaTheme="minorEastAsia" w:cs="Times New Roman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9738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738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7389"/>
    <w:rPr>
      <w:rFonts w:eastAsiaTheme="minorEastAsia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73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7389"/>
    <w:rPr>
      <w:rFonts w:eastAsiaTheme="minorEastAsia" w:cs="Times New Roman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7389"/>
    <w:rPr>
      <w:rFonts w:eastAsiaTheme="minorEastAsia" w:cs="Times New Roman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oppyherve/Library/Containers/com.microsoft.Word/Data/Library/Application%20Support/Microsoft/Office/16.0/DTS/Search/%7b06C8B76A-118B-9944-B0E2-519330B4EE7A%7dtf0346491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06B90C26B1B34A9C4B71604DAEF0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DA0A6-9E73-BB49-B305-510A12945F9A}"/>
      </w:docPartPr>
      <w:docPartBody>
        <w:p w:rsidR="000655B2" w:rsidRDefault="000655B2">
          <w:pPr>
            <w:pStyle w:val="3306B90C26B1B34A9C4B71604DAEF085"/>
          </w:pPr>
          <w:r>
            <w:t>Memo</w:t>
          </w:r>
        </w:p>
      </w:docPartBody>
    </w:docPart>
    <w:docPart>
      <w:docPartPr>
        <w:name w:val="357A96DCB1023B40988509EF0B963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A4EBB-A261-5143-930B-3D155AD4AB6F}"/>
      </w:docPartPr>
      <w:docPartBody>
        <w:p w:rsidR="000655B2" w:rsidRDefault="000655B2">
          <w:pPr>
            <w:pStyle w:val="357A96DCB1023B40988509EF0B9631B2"/>
          </w:pPr>
          <w:r w:rsidRPr="006F57FD">
            <w:t>To:</w:t>
          </w:r>
        </w:p>
      </w:docPartBody>
    </w:docPart>
    <w:docPart>
      <w:docPartPr>
        <w:name w:val="0C5F667B2FFDAE4DB7D974AB8F5EA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602B0-58C8-C44E-8B37-41909B3CB330}"/>
      </w:docPartPr>
      <w:docPartBody>
        <w:p w:rsidR="000655B2" w:rsidRDefault="000655B2">
          <w:pPr>
            <w:pStyle w:val="0C5F667B2FFDAE4DB7D974AB8F5EA1A3"/>
          </w:pPr>
          <w:r w:rsidRPr="006F57FD">
            <w:t>From:</w:t>
          </w:r>
        </w:p>
      </w:docPartBody>
    </w:docPart>
    <w:docPart>
      <w:docPartPr>
        <w:name w:val="60F6EB8AE1A38644A2A4C23E2F4E8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4E995-95D3-C94D-A1C6-EE6A06EE7BB5}"/>
      </w:docPartPr>
      <w:docPartBody>
        <w:p w:rsidR="000655B2" w:rsidRDefault="000655B2">
          <w:pPr>
            <w:pStyle w:val="60F6EB8AE1A38644A2A4C23E2F4E853E"/>
          </w:pPr>
          <w:r w:rsidRPr="006F57FD">
            <w:t>cc:</w:t>
          </w:r>
        </w:p>
      </w:docPartBody>
    </w:docPart>
    <w:docPart>
      <w:docPartPr>
        <w:name w:val="D5B48EFF174FFB4BBCC616E452B1D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91BB6-84AE-7448-896E-0D9B6C58E471}"/>
      </w:docPartPr>
      <w:docPartBody>
        <w:p w:rsidR="000655B2" w:rsidRDefault="000655B2">
          <w:pPr>
            <w:pStyle w:val="D5B48EFF174FFB4BBCC616E452B1DEBB"/>
          </w:pPr>
          <w:r w:rsidRPr="006F57FD">
            <w:t>Date:</w:t>
          </w:r>
        </w:p>
      </w:docPartBody>
    </w:docPart>
    <w:docPart>
      <w:docPartPr>
        <w:name w:val="006C108FE437974581545576229B3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D490A-F382-C549-95C2-A507A231D5DE}"/>
      </w:docPartPr>
      <w:docPartBody>
        <w:p w:rsidR="000655B2" w:rsidRDefault="000655B2">
          <w:pPr>
            <w:pStyle w:val="006C108FE437974581545576229B343A"/>
          </w:pPr>
          <w:r w:rsidRPr="006F57FD">
            <w:t>Re: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01"/>
    <w:rsid w:val="000655B2"/>
    <w:rsid w:val="00475701"/>
    <w:rsid w:val="005056AA"/>
    <w:rsid w:val="005A4EE2"/>
    <w:rsid w:val="00B72FBF"/>
    <w:rsid w:val="00C75643"/>
    <w:rsid w:val="00E1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306B90C26B1B34A9C4B71604DAEF085">
    <w:name w:val="3306B90C26B1B34A9C4B71604DAEF085"/>
  </w:style>
  <w:style w:type="paragraph" w:customStyle="1" w:styleId="357A96DCB1023B40988509EF0B9631B2">
    <w:name w:val="357A96DCB1023B40988509EF0B9631B2"/>
  </w:style>
  <w:style w:type="paragraph" w:customStyle="1" w:styleId="0C5F667B2FFDAE4DB7D974AB8F5EA1A3">
    <w:name w:val="0C5F667B2FFDAE4DB7D974AB8F5EA1A3"/>
  </w:style>
  <w:style w:type="paragraph" w:customStyle="1" w:styleId="60F6EB8AE1A38644A2A4C23E2F4E853E">
    <w:name w:val="60F6EB8AE1A38644A2A4C23E2F4E853E"/>
  </w:style>
  <w:style w:type="paragraph" w:customStyle="1" w:styleId="D5B48EFF174FFB4BBCC616E452B1DEBB">
    <w:name w:val="D5B48EFF174FFB4BBCC616E452B1DEBB"/>
  </w:style>
  <w:style w:type="paragraph" w:customStyle="1" w:styleId="006C108FE437974581545576229B343A">
    <w:name w:val="006C108FE437974581545576229B34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{06C8B76A-118B-9944-B0E2-519330B4EE7A}tf03464918_win32.dotx</Template>
  <TotalTime>64</TotalTime>
  <Pages>1</Pages>
  <Words>202</Words>
  <Characters>1101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Poppy Herve</dc:creator>
  <cp:keywords/>
  <dc:description/>
  <cp:lastModifiedBy>Poppy Herve</cp:lastModifiedBy>
  <cp:revision>76</cp:revision>
  <cp:lastPrinted>2026-04-04T22:26:00Z</cp:lastPrinted>
  <dcterms:created xsi:type="dcterms:W3CDTF">2026-03-13T17:32:00Z</dcterms:created>
  <dcterms:modified xsi:type="dcterms:W3CDTF">2026-04-04T22:26:00Z</dcterms:modified>
</cp:coreProperties>
</file>